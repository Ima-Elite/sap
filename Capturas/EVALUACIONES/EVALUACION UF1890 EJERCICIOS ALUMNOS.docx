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B05" w:rsidRDefault="00536B05">
      <w:r>
        <w:t>ANDER IPIÑA</w:t>
      </w:r>
    </w:p>
    <w:p w:rsidR="00536B05" w:rsidRDefault="00536B05">
      <w:r>
        <w:t>Ejercicio 16</w:t>
      </w:r>
    </w:p>
    <w:p w:rsidR="00536B05" w:rsidRDefault="00536B05">
      <w:pPr>
        <w:rPr>
          <w:rFonts w:ascii="Courier" w:hAnsi="Courier"/>
          <w:sz w:val="20"/>
          <w:szCs w:val="20"/>
        </w:rPr>
      </w:pPr>
      <w:r>
        <w:rPr>
          <w:rFonts w:ascii="Courier" w:hAnsi="Courier"/>
          <w:sz w:val="20"/>
          <w:szCs w:val="20"/>
        </w:rPr>
        <w:t>-SALDO DE IVA REPERCUTIDO 155.507,69€ ES EL IVA CORRESPONDIENTE A LAS VENTAS REALIZADAS Y QUE ES EL QUE DEBEMOS PAGAR</w:t>
      </w:r>
      <w:r>
        <w:rPr>
          <w:rFonts w:ascii="Courier" w:hAnsi="Courier"/>
          <w:sz w:val="20"/>
          <w:szCs w:val="20"/>
        </w:rPr>
        <w:br/>
        <w:t>-SALDO IVA SOPORTADO 257.845,68 ES EL IVA CORRESPONDIENTE A LAS COMPRAS REALIZADAS Y QUE ES EL IVA QUE PODEMOS DEDUCIRNOS.</w:t>
      </w:r>
      <w:r>
        <w:rPr>
          <w:rFonts w:ascii="Courier" w:hAnsi="Courier"/>
          <w:sz w:val="20"/>
          <w:szCs w:val="20"/>
        </w:rPr>
        <w:br/>
      </w:r>
      <w:r>
        <w:rPr>
          <w:rFonts w:ascii="Courier" w:hAnsi="Courier"/>
          <w:sz w:val="20"/>
          <w:szCs w:val="20"/>
        </w:rPr>
        <w:br/>
        <w:t>EL SALDO FINAL SERÍA IVA SOPORTADO MENOS IVA DEDUCIDO QUE RESULTA SER 102.337,99€ A NUESTRO FAVOR QUE SERÍA LO QUE HACIENDA PUBLICA NOS TENDRÍA QUE DEVOLVER.                                                                                                            </w:t>
      </w:r>
    </w:p>
    <w:p w:rsidR="00536B05" w:rsidRDefault="00536B05">
      <w:pPr>
        <w:rPr>
          <w:rFonts w:ascii="Courier" w:hAnsi="Courier"/>
          <w:color w:val="FF0000"/>
          <w:sz w:val="20"/>
          <w:szCs w:val="20"/>
        </w:rPr>
      </w:pPr>
      <w:r>
        <w:rPr>
          <w:rFonts w:ascii="Courier" w:hAnsi="Courier"/>
          <w:color w:val="FF0000"/>
          <w:sz w:val="20"/>
          <w:szCs w:val="20"/>
        </w:rPr>
        <w:t>Puntuación: está perfecto, l</w:t>
      </w:r>
      <w:r w:rsidRPr="00943C19">
        <w:rPr>
          <w:rFonts w:ascii="Courier" w:hAnsi="Courier"/>
          <w:color w:val="FF0000"/>
          <w:sz w:val="20"/>
          <w:szCs w:val="20"/>
        </w:rPr>
        <w:t>ocaliza el listado y lo interpreta adecuadamente</w:t>
      </w:r>
    </w:p>
    <w:p w:rsidR="00536B05" w:rsidRDefault="00536B05">
      <w:r>
        <w:t>Ejercicio 15</w:t>
      </w:r>
    </w:p>
    <w:p w:rsidR="00536B05" w:rsidRDefault="00536B05">
      <w:pPr>
        <w:rPr>
          <w:rFonts w:ascii="Courier" w:hAnsi="Courier"/>
          <w:sz w:val="20"/>
          <w:szCs w:val="20"/>
        </w:rPr>
      </w:pPr>
      <w:r>
        <w:rPr>
          <w:rFonts w:ascii="Courier" w:hAnsi="Courier"/>
          <w:sz w:val="20"/>
          <w:szCs w:val="20"/>
        </w:rPr>
        <w:t>ARCHIVO DE DOCUMENTOS GENERADOS EN EL DIA POR EL USUARIO ANDER (diario de documentos)    </w:t>
      </w:r>
    </w:p>
    <w:p w:rsidR="00536B05" w:rsidRDefault="00536B05">
      <w:pPr>
        <w:rPr>
          <w:rFonts w:ascii="Courier" w:hAnsi="Courier"/>
          <w:color w:val="FF0000"/>
          <w:sz w:val="20"/>
          <w:szCs w:val="20"/>
        </w:rPr>
      </w:pPr>
      <w:r w:rsidRPr="00D83059">
        <w:rPr>
          <w:rFonts w:ascii="Courier" w:hAnsi="Courier"/>
          <w:color w:val="FF0000"/>
          <w:sz w:val="20"/>
          <w:szCs w:val="20"/>
        </w:rPr>
        <w:t>Puntuación: esta perfecto, envia de forma adecuada la solución solicitada</w:t>
      </w:r>
    </w:p>
    <w:p w:rsidR="00536B05" w:rsidRDefault="00536B05">
      <w:r>
        <w:t>Ejercicio  14</w:t>
      </w:r>
    </w:p>
    <w:p w:rsidR="00536B05" w:rsidRDefault="00536B05">
      <w:pPr>
        <w:rPr>
          <w:rFonts w:ascii="Courier" w:hAnsi="Courier"/>
          <w:sz w:val="20"/>
          <w:szCs w:val="20"/>
        </w:rPr>
      </w:pPr>
      <w:r>
        <w:rPr>
          <w:rFonts w:ascii="Courier" w:hAnsi="Courier"/>
          <w:sz w:val="20"/>
          <w:szCs w:val="20"/>
        </w:rPr>
        <w:t>EL SALDO DEL DEUDOR EUSKALTEL EN EL PERIODO 1 DEL EJERCICIO 2021 ES UN SALDO DEUDOR POR VALOR DE 12000€ QUE NOS DEBE EUSKALTEL RESULTADO DE LAS TRANSACCIONES DE ESTE PERIODO.</w:t>
      </w:r>
      <w:r>
        <w:rPr>
          <w:rFonts w:ascii="Courier" w:hAnsi="Courier"/>
          <w:sz w:val="20"/>
          <w:szCs w:val="20"/>
        </w:rPr>
        <w:br/>
        <w:t>- EN EL EJERCICIO 2020 EL SALDO ACUMULADO TAMBIÉN ERA DEUDOR POR VALOR DE 2500€ POR LO QUE EL ACUMULADO ACTUAL A FIN DE PERIODO 1 ES DEUDOR DE 14500€ QUE ES LA CANTIDAD QUE NOS DEBE EUSKALTEL</w:t>
      </w:r>
    </w:p>
    <w:p w:rsidR="00536B05" w:rsidRDefault="00536B05" w:rsidP="00D83059">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 xml:space="preserve"> y la interpretación de saldo también lo es.</w:t>
      </w:r>
    </w:p>
    <w:p w:rsidR="00536B05" w:rsidRDefault="00536B05" w:rsidP="00D83059">
      <w:pPr>
        <w:rPr>
          <w:rFonts w:ascii="Courier" w:hAnsi="Courier"/>
          <w:sz w:val="20"/>
          <w:szCs w:val="20"/>
        </w:rPr>
      </w:pPr>
      <w:r>
        <w:rPr>
          <w:rFonts w:ascii="Courier" w:hAnsi="Courier"/>
          <w:sz w:val="20"/>
          <w:szCs w:val="20"/>
        </w:rPr>
        <w:t>Ejercicio 13</w:t>
      </w:r>
    </w:p>
    <w:p w:rsidR="00536B05" w:rsidRPr="00D83059" w:rsidRDefault="00536B05" w:rsidP="00D83059">
      <w:pPr>
        <w:rPr>
          <w:rFonts w:ascii="Courier" w:hAnsi="Courier"/>
          <w:sz w:val="20"/>
          <w:szCs w:val="20"/>
        </w:rPr>
      </w:pPr>
      <w:r>
        <w:rPr>
          <w:rFonts w:ascii="Courier" w:hAnsi="Courier"/>
          <w:sz w:val="20"/>
          <w:szCs w:val="20"/>
        </w:rPr>
        <w:t>- EL SALDO DEL ACREEDOR GALA IMPEX EN EL PERIODO 1 DEL EJERCICIO 2021 ES ACREEDO POR VALOR DE 3850€ LO QUE SIGNIFICA QUE EN ESE PERIODO NOS HA QUEDADO UNA DEUDA CON EL ACREEDOR DE 3850€ QUE AÚN NO HEMOS PAGADO.</w:t>
      </w:r>
      <w:r>
        <w:rPr>
          <w:rFonts w:ascii="Courier" w:hAnsi="Courier"/>
          <w:sz w:val="20"/>
          <w:szCs w:val="20"/>
        </w:rPr>
        <w:br/>
        <w:t>- EN CAMBIO EL SALDO ACUMULADO AL FINAL DEL 2020 ERA UN SALDO DEUDOR DE 2000€ A NUESTRO FAVOR LO QUE SIGNIFICA QUE EL ACREEDOR TENÍA UNA DEUDA CON NOSOTROS DE 2000€ O BIEN LE HABÍAMOS ADELANTADO UN PAGO A CUENTA.</w:t>
      </w:r>
      <w:r>
        <w:rPr>
          <w:rFonts w:ascii="Courier" w:hAnsi="Courier"/>
          <w:sz w:val="20"/>
          <w:szCs w:val="20"/>
        </w:rPr>
        <w:br/>
        <w:t xml:space="preserve">- PORTANTO EL SALDO ACUMULADO A FINAL DEL PERIODO 2021 ES UN SALDO ACREEDOR DE 1850€ QUE ES LA DEUDA QUE TENEMOS CON DICHO ACREEDOR.      </w:t>
      </w:r>
    </w:p>
    <w:p w:rsidR="00536B05" w:rsidRDefault="00536B05" w:rsidP="00DB3E7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 xml:space="preserve"> y la interpretación de saldo también lo es.</w:t>
      </w:r>
    </w:p>
    <w:p w:rsidR="00536B05" w:rsidRDefault="00536B05">
      <w:r>
        <w:t>Ejercicio 12</w:t>
      </w:r>
    </w:p>
    <w:p w:rsidR="00536B05" w:rsidRDefault="00536B05" w:rsidP="004D0270">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w:t>
      </w:r>
    </w:p>
    <w:p w:rsidR="00536B05" w:rsidRDefault="00536B05"/>
    <w:p w:rsidR="00536B05" w:rsidRDefault="00536B05">
      <w:r w:rsidRPr="005A59AA">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420pt;height:236pt;visibility:visible">
            <v:imagedata r:id="rId4" o:title=""/>
          </v:shape>
        </w:pict>
      </w:r>
    </w:p>
    <w:p w:rsidR="00536B05" w:rsidRDefault="00536B05">
      <w:r>
        <w:t>Ejercicio 11</w:t>
      </w:r>
    </w:p>
    <w:p w:rsidR="00536B05" w:rsidRDefault="00536B05" w:rsidP="006F0AFE">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w:t>
      </w:r>
    </w:p>
    <w:p w:rsidR="00536B05" w:rsidRDefault="00536B05"/>
    <w:p w:rsidR="00536B05" w:rsidRDefault="00536B05">
      <w:r w:rsidRPr="005A59AA">
        <w:rPr>
          <w:noProof/>
          <w:lang w:eastAsia="es-ES"/>
        </w:rPr>
        <w:pict>
          <v:shape id="Imagen 4" o:spid="_x0000_i1026" type="#_x0000_t75" style="width:420pt;height:236pt;visibility:visible">
            <v:imagedata r:id="rId5" o:title=""/>
          </v:shape>
        </w:pict>
      </w:r>
    </w:p>
    <w:p w:rsidR="00536B05" w:rsidRDefault="00536B05"/>
    <w:p w:rsidR="00536B05" w:rsidRDefault="00536B05"/>
    <w:p w:rsidR="00536B05" w:rsidRDefault="00536B05"/>
    <w:p w:rsidR="00536B05" w:rsidRDefault="00536B05"/>
    <w:p w:rsidR="00536B05" w:rsidRDefault="00536B05">
      <w:r>
        <w:t>JANIRE SERRANO RODRIGUEZ</w:t>
      </w:r>
    </w:p>
    <w:p w:rsidR="00536B05" w:rsidRDefault="00536B05">
      <w:r>
        <w:t>EJERCICIO 11</w:t>
      </w:r>
    </w:p>
    <w:p w:rsidR="00536B05" w:rsidRDefault="00536B05" w:rsidP="008F131A">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w:t>
      </w:r>
    </w:p>
    <w:p w:rsidR="00536B05" w:rsidRDefault="00536B05"/>
    <w:p w:rsidR="00536B05" w:rsidRDefault="00536B05">
      <w:r w:rsidRPr="005A59AA">
        <w:rPr>
          <w:noProof/>
          <w:lang w:eastAsia="es-ES"/>
        </w:rPr>
        <w:pict>
          <v:shape id="Imagen 7" o:spid="_x0000_i1027" type="#_x0000_t75" style="width:420pt;height:236pt;visibility:visible">
            <v:imagedata r:id="rId6" o:title=""/>
          </v:shape>
        </w:pict>
      </w:r>
    </w:p>
    <w:p w:rsidR="00536B05" w:rsidRDefault="00536B05" w:rsidP="008F131A">
      <w:r>
        <w:t>EJERCICIO 12</w:t>
      </w:r>
    </w:p>
    <w:p w:rsidR="00536B05" w:rsidRDefault="00536B05" w:rsidP="008F131A">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w:t>
      </w:r>
    </w:p>
    <w:p w:rsidR="00536B05" w:rsidRDefault="00536B05">
      <w:r w:rsidRPr="005A59AA">
        <w:rPr>
          <w:noProof/>
          <w:lang w:eastAsia="es-ES"/>
        </w:rPr>
        <w:pict>
          <v:shape id="Imagen 10" o:spid="_x0000_i1028" type="#_x0000_t75" style="width:420pt;height:236pt;visibility:visible">
            <v:imagedata r:id="rId7" o:title=""/>
          </v:shape>
        </w:pict>
      </w:r>
    </w:p>
    <w:p w:rsidR="00536B05" w:rsidRDefault="00536B05"/>
    <w:p w:rsidR="00536B05" w:rsidRDefault="00536B05" w:rsidP="008F131A">
      <w:r>
        <w:t>EJERCICIO 13</w:t>
      </w:r>
    </w:p>
    <w:p w:rsidR="00536B05" w:rsidRDefault="00536B05" w:rsidP="008F131A">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 es decir la interpretación de los saldos de la cuenta es la adecuada</w:t>
      </w:r>
    </w:p>
    <w:p w:rsidR="00536B05" w:rsidRDefault="00536B05" w:rsidP="008F131A">
      <w:pPr>
        <w:rPr>
          <w:rFonts w:ascii="Courier" w:hAnsi="Courier"/>
          <w:sz w:val="20"/>
          <w:szCs w:val="20"/>
        </w:rPr>
      </w:pPr>
      <w:r>
        <w:rPr>
          <w:rFonts w:ascii="Courier" w:hAnsi="Courier"/>
          <w:sz w:val="20"/>
          <w:szCs w:val="20"/>
        </w:rPr>
        <w:t>El saldo de mi acreedor en el periodo 1 del 2021 es un saldo acreedor de 100.000€. Es decir, debo 100.000€ a mi proveedor en este periodo.</w:t>
      </w:r>
    </w:p>
    <w:p w:rsidR="00536B05" w:rsidRDefault="00536B05" w:rsidP="008F131A">
      <w:pPr>
        <w:rPr>
          <w:rFonts w:ascii="Courier" w:hAnsi="Courier"/>
          <w:color w:val="FF0000"/>
          <w:sz w:val="20"/>
          <w:szCs w:val="20"/>
        </w:rPr>
      </w:pPr>
      <w:r>
        <w:rPr>
          <w:rFonts w:ascii="Courier" w:hAnsi="Courier"/>
          <w:sz w:val="20"/>
          <w:szCs w:val="20"/>
        </w:rPr>
        <w:t>El saldo del acreedor en el periodo 1 del 2021 es un saldo acreedor de 100.000€. Es decir, debemos al proveedor este dinero.</w:t>
      </w:r>
      <w:r>
        <w:rPr>
          <w:rFonts w:ascii="Courier" w:hAnsi="Courier"/>
          <w:sz w:val="20"/>
          <w:szCs w:val="20"/>
        </w:rPr>
        <w:br/>
        <w:t>Durante el ejercicio 2020, el saldo es cero, no tenemos deudas ni cobros pendientes con este proveedor ya que no hemos trabajado con ellos.</w:t>
      </w:r>
    </w:p>
    <w:p w:rsidR="00536B05" w:rsidRDefault="00536B05">
      <w:r w:rsidRPr="005A59AA">
        <w:rPr>
          <w:noProof/>
          <w:lang w:eastAsia="es-ES"/>
        </w:rPr>
        <w:pict>
          <v:shape id="Imagen 13" o:spid="_x0000_i1029" type="#_x0000_t75" style="width:420pt;height:236pt;visibility:visible">
            <v:imagedata r:id="rId8" o:title=""/>
          </v:shape>
        </w:pict>
      </w:r>
    </w:p>
    <w:p w:rsidR="00536B05" w:rsidRDefault="00536B05" w:rsidP="0080351C">
      <w:r>
        <w:t>EJERCICIO 14</w:t>
      </w:r>
    </w:p>
    <w:p w:rsidR="00536B05" w:rsidRDefault="00536B05" w:rsidP="0080351C">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r>
        <w:rPr>
          <w:rFonts w:ascii="Courier" w:hAnsi="Courier"/>
          <w:color w:val="FF0000"/>
          <w:sz w:val="20"/>
          <w:szCs w:val="20"/>
        </w:rPr>
        <w:t>., es decir la interpretación de los saldos de la cuenta es la adecuada</w:t>
      </w:r>
    </w:p>
    <w:p w:rsidR="00536B05" w:rsidRDefault="00536B05">
      <w:r w:rsidRPr="005A59AA">
        <w:rPr>
          <w:noProof/>
          <w:lang w:eastAsia="es-ES"/>
        </w:rPr>
        <w:pict>
          <v:shape id="Imagen 16" o:spid="_x0000_i1030" type="#_x0000_t75" style="width:420pt;height:236pt;visibility:visible">
            <v:imagedata r:id="rId9" o:title=""/>
          </v:shape>
        </w:pict>
      </w:r>
    </w:p>
    <w:p w:rsidR="00536B05" w:rsidRDefault="00536B05"/>
    <w:p w:rsidR="00536B05" w:rsidRDefault="00536B05" w:rsidP="0080351C">
      <w:r>
        <w:t>EJERCICIO 15</w:t>
      </w:r>
    </w:p>
    <w:p w:rsidR="00536B05" w:rsidRDefault="00536B05" w:rsidP="0080351C">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aRCHIVO CON LOS DOCUMENTOS QUE HEMOS GENERADO EN EL DIA DE HOY CON MI USUARIO. </w:t>
      </w:r>
    </w:p>
    <w:p w:rsidR="00536B05" w:rsidRDefault="00536B05" w:rsidP="0080351C">
      <w:r>
        <w:t>EJERCICIO 16</w:t>
      </w:r>
    </w:p>
    <w:p w:rsidR="00536B05" w:rsidRDefault="00536B05" w:rsidP="0080351C">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saldo del Iva durante el periodo 1 del 2021 es de 102.337.99€. Es mayor el Iva que hemos soportado en este periodo (el de las compras) que el que hemos repercutido (el de las ventas) por lo que hacienda nos tiene que devolver.</w:t>
      </w: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r>
        <w:rPr>
          <w:rFonts w:ascii="Courier" w:hAnsi="Courier"/>
          <w:sz w:val="20"/>
          <w:szCs w:val="20"/>
        </w:rPr>
        <w:t>ADOLFO DÍAZ REVUELTA</w:t>
      </w:r>
    </w:p>
    <w:p w:rsidR="00536B05" w:rsidRDefault="00536B05">
      <w:pPr>
        <w:rPr>
          <w:rFonts w:ascii="Courier" w:hAnsi="Courier"/>
          <w:sz w:val="20"/>
          <w:szCs w:val="20"/>
        </w:rPr>
      </w:pPr>
      <w:r>
        <w:rPr>
          <w:rFonts w:ascii="Courier" w:hAnsi="Courier"/>
          <w:sz w:val="20"/>
          <w:szCs w:val="20"/>
        </w:rPr>
        <w:t>Ejercicio 11</w:t>
      </w:r>
    </w:p>
    <w:p w:rsidR="00536B05" w:rsidRDefault="00536B05" w:rsidP="0018183F">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19" o:spid="_x0000_i1031" type="#_x0000_t75" style="width:420pt;height:236pt;visibility:visible">
            <v:imagedata r:id="rId10" o:title=""/>
          </v:shape>
        </w:pict>
      </w:r>
    </w:p>
    <w:p w:rsidR="00536B05" w:rsidRDefault="00536B05">
      <w:r>
        <w:t>Ejercicio 12</w:t>
      </w:r>
    </w:p>
    <w:p w:rsidR="00536B05" w:rsidRDefault="00536B05" w:rsidP="0018183F">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22" o:spid="_x0000_i1032" type="#_x0000_t75" style="width:420pt;height:236pt;visibility:visible">
            <v:imagedata r:id="rId11" o:title=""/>
          </v:shape>
        </w:pict>
      </w:r>
    </w:p>
    <w:p w:rsidR="00536B05" w:rsidRDefault="00536B05" w:rsidP="0018183F">
      <w:r>
        <w:t>Ejercicio 13</w:t>
      </w:r>
    </w:p>
    <w:p w:rsidR="00536B05" w:rsidRDefault="00536B05" w:rsidP="0018183F">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18183F">
      <w:pPr>
        <w:rPr>
          <w:rFonts w:ascii="Courier" w:hAnsi="Courier"/>
          <w:sz w:val="20"/>
          <w:szCs w:val="20"/>
        </w:rPr>
      </w:pPr>
      <w:r>
        <w:rPr>
          <w:rFonts w:ascii="Courier" w:hAnsi="Courier"/>
          <w:sz w:val="20"/>
          <w:szCs w:val="20"/>
        </w:rPr>
        <w:t>el saldo del acreedor es cero, debido a que en el perido 1 del ejercico 2021 se le ha pagado todo lo que se ha comprado y hemos tenido un volumen de negocio de 137500.</w:t>
      </w:r>
      <w:r>
        <w:rPr>
          <w:rFonts w:ascii="Courier" w:hAnsi="Courier"/>
          <w:sz w:val="20"/>
          <w:szCs w:val="20"/>
        </w:rPr>
        <w:br/>
      </w:r>
      <w:r>
        <w:rPr>
          <w:rFonts w:ascii="Courier" w:hAnsi="Courier"/>
          <w:sz w:val="20"/>
          <w:szCs w:val="20"/>
        </w:rPr>
        <w:br/>
        <w:t>Respecto al 2020 el saldo es cero porque no hemos trabajado con el.                 </w:t>
      </w:r>
    </w:p>
    <w:p w:rsidR="00536B05" w:rsidRDefault="00536B05" w:rsidP="0018183F">
      <w:pPr>
        <w:rPr>
          <w:rFonts w:ascii="Courier" w:hAnsi="Courier"/>
          <w:color w:val="FF0000"/>
          <w:sz w:val="20"/>
          <w:szCs w:val="20"/>
        </w:rPr>
      </w:pPr>
      <w:r>
        <w:rPr>
          <w:rFonts w:ascii="Courier" w:hAnsi="Courier"/>
          <w:sz w:val="20"/>
          <w:szCs w:val="20"/>
        </w:rPr>
        <w:t>el saldo acreedor de 1500 euros es porque el deudor nos ha pagado de mas y no que nosotros le hemos pagado de mas esos 1500 euros.                                                                                                                             </w:t>
      </w:r>
    </w:p>
    <w:p w:rsidR="00536B05" w:rsidRDefault="00536B05">
      <w:r w:rsidRPr="005A59AA">
        <w:rPr>
          <w:noProof/>
          <w:lang w:eastAsia="es-ES"/>
        </w:rPr>
        <w:pict>
          <v:shape id="Imagen 25" o:spid="_x0000_i1033" type="#_x0000_t75" style="width:420pt;height:236pt;visibility:visible">
            <v:imagedata r:id="rId12" o:title=""/>
          </v:shape>
        </w:pict>
      </w:r>
    </w:p>
    <w:p w:rsidR="00536B05" w:rsidRDefault="00536B05" w:rsidP="00156567">
      <w:r>
        <w:t>Ejercicio 14</w:t>
      </w:r>
    </w:p>
    <w:p w:rsidR="00536B05" w:rsidRDefault="00536B05" w:rsidP="0015656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durante el ejercicio 2020 hemos tenido un volumen de negocio de 193550, el deudor nos ha comprado por un total de 208900 y nos ha pagado por un total de 210400, generando un saldo deudor de 1500 al final del ejercico 2020.                                 </w:t>
      </w:r>
    </w:p>
    <w:p w:rsidR="00536B05" w:rsidRDefault="00536B05">
      <w:pPr>
        <w:rPr>
          <w:rFonts w:ascii="Courier" w:hAnsi="Courier"/>
          <w:sz w:val="20"/>
          <w:szCs w:val="20"/>
        </w:rPr>
      </w:pPr>
      <w:r>
        <w:rPr>
          <w:rFonts w:ascii="Courier" w:hAnsi="Courier"/>
          <w:sz w:val="20"/>
          <w:szCs w:val="20"/>
        </w:rPr>
        <w:br w:type="page"/>
      </w:r>
    </w:p>
    <w:p w:rsidR="00536B05" w:rsidRDefault="00536B05">
      <w:pPr>
        <w:rPr>
          <w:rFonts w:ascii="Courier" w:hAnsi="Courier"/>
          <w:sz w:val="20"/>
          <w:szCs w:val="20"/>
        </w:rPr>
      </w:pPr>
      <w:r>
        <w:rPr>
          <w:rFonts w:ascii="Courier" w:hAnsi="Courier"/>
          <w:sz w:val="20"/>
          <w:szCs w:val="20"/>
        </w:rPr>
        <w:t>ROBERTO MÚJICA PUENTE</w:t>
      </w:r>
    </w:p>
    <w:p w:rsidR="00536B05" w:rsidRDefault="00536B05" w:rsidP="003049E7">
      <w:r>
        <w:t>Ejercicio 11</w:t>
      </w:r>
    </w:p>
    <w:p w:rsidR="00536B05" w:rsidRDefault="00536B05" w:rsidP="003049E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sidRPr="00346066">
        <w:rPr>
          <w:rFonts w:ascii="Courier" w:hAnsi="Courier"/>
          <w:noProof/>
          <w:sz w:val="20"/>
          <w:szCs w:val="20"/>
          <w:lang w:eastAsia="es-ES"/>
        </w:rPr>
        <w:pict>
          <v:shape id="Imagen 34" o:spid="_x0000_i1034" type="#_x0000_t75" style="width:420pt;height:236pt;visibility:visible">
            <v:imagedata r:id="rId13" o:title=""/>
          </v:shape>
        </w:pict>
      </w:r>
    </w:p>
    <w:p w:rsidR="00536B05" w:rsidRDefault="00536B05" w:rsidP="003049E7">
      <w:r>
        <w:t>Ejercicio 12</w:t>
      </w:r>
    </w:p>
    <w:p w:rsidR="00536B05" w:rsidRDefault="00536B05" w:rsidP="003049E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sidRPr="00346066">
        <w:rPr>
          <w:rFonts w:ascii="Courier" w:hAnsi="Courier"/>
          <w:noProof/>
          <w:sz w:val="20"/>
          <w:szCs w:val="20"/>
          <w:lang w:eastAsia="es-ES"/>
        </w:rPr>
        <w:pict>
          <v:shape id="Imagen 37" o:spid="_x0000_i1035" type="#_x0000_t75" style="width:420pt;height:236pt;visibility:visible">
            <v:imagedata r:id="rId14" o:title=""/>
          </v:shape>
        </w:pict>
      </w:r>
    </w:p>
    <w:p w:rsidR="00536B05" w:rsidRDefault="00536B05" w:rsidP="003049E7">
      <w:r>
        <w:t>Ejercicio 13</w:t>
      </w:r>
    </w:p>
    <w:p w:rsidR="00536B05" w:rsidRDefault="00536B05" w:rsidP="003049E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Volvemos a encontrarnos con la misma situacion, es decir hay mas movimientos en el debe que no tienen su correspondencia en el haber, por lo que me sugiere que es un acreedor al que le adelantamos los pagos o bien que no nos envia las facturas de esos pagos. Hay que regularizar esta situacion.                                                                                                                                                                                                                        </w:t>
      </w:r>
    </w:p>
    <w:p w:rsidR="00536B05" w:rsidRDefault="00536B05">
      <w:r w:rsidRPr="005A59AA">
        <w:rPr>
          <w:noProof/>
          <w:lang w:eastAsia="es-ES"/>
        </w:rPr>
        <w:pict>
          <v:shape id="Imagen 28" o:spid="_x0000_i1036" type="#_x0000_t75" style="width:420pt;height:236pt;visibility:visible">
            <v:imagedata r:id="rId15" o:title=""/>
          </v:shape>
        </w:pict>
      </w:r>
    </w:p>
    <w:p w:rsidR="00536B05" w:rsidRDefault="00536B05" w:rsidP="00156567">
      <w:r>
        <w:t>Ejercicio 15</w:t>
      </w:r>
    </w:p>
    <w:p w:rsidR="00536B05" w:rsidRDefault="00536B05" w:rsidP="0015656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31" o:spid="_x0000_i1037" type="#_x0000_t75" style="width:420pt;height:236pt;visibility:visible">
            <v:imagedata r:id="rId16" o:title=""/>
          </v:shape>
        </w:pict>
      </w:r>
    </w:p>
    <w:p w:rsidR="00536B05" w:rsidRDefault="00536B05" w:rsidP="00156567">
      <w:r>
        <w:t>Ejercicio 16</w:t>
      </w:r>
    </w:p>
    <w:p w:rsidR="00536B05" w:rsidRDefault="00536B05" w:rsidP="0015656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tenemos una diferencia de iva a nuestro favor de 102337,99 que nos pagaria hacienda ya que hemos comprado (soportado) mas de lo que hemos vendido (repercutido.</w:t>
      </w:r>
    </w:p>
    <w:p w:rsidR="00536B05" w:rsidRDefault="00536B05">
      <w:r w:rsidRPr="005A59AA">
        <w:rPr>
          <w:noProof/>
          <w:lang w:eastAsia="es-ES"/>
        </w:rPr>
        <w:pict>
          <v:shape id="Imagen 46" o:spid="_x0000_i1038" type="#_x0000_t75" style="width:420pt;height:236pt;visibility:visible">
            <v:imagedata r:id="rId17" o:title=""/>
          </v:shape>
        </w:pict>
      </w:r>
    </w:p>
    <w:p w:rsidR="00536B05" w:rsidRDefault="00536B05" w:rsidP="00F51E3C">
      <w:r>
        <w:t>Ejercicio 14</w:t>
      </w:r>
    </w:p>
    <w:p w:rsidR="00536B05" w:rsidRDefault="00536B05" w:rsidP="00F51E3C">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Pr="00F51E3C" w:rsidRDefault="00536B05" w:rsidP="00F51E3C">
      <w:pPr>
        <w:spacing w:after="0" w:line="240" w:lineRule="auto"/>
        <w:rPr>
          <w:rFonts w:ascii="Times New Roman" w:hAnsi="Times New Roman"/>
          <w:sz w:val="24"/>
          <w:szCs w:val="24"/>
          <w:lang w:eastAsia="es-ES"/>
        </w:rPr>
      </w:pPr>
      <w:r w:rsidRPr="00F51E3C">
        <w:rPr>
          <w:rFonts w:ascii="Courier" w:hAnsi="Courier"/>
          <w:sz w:val="20"/>
          <w:szCs w:val="20"/>
          <w:lang w:eastAsia="es-ES"/>
        </w:rPr>
        <w:t>El sadso es de 13000 a mi favro, es decir nos adeuda 13000€, es de una venta de una maquina de la que solo nos ha pagado 500€. </w:t>
      </w:r>
    </w:p>
    <w:p w:rsidR="00536B05" w:rsidRDefault="00536B05" w:rsidP="00F51E3C">
      <w:pPr>
        <w:rPr>
          <w:rFonts w:ascii="Courier" w:hAnsi="Courier"/>
          <w:color w:val="FF0000"/>
          <w:sz w:val="20"/>
          <w:szCs w:val="20"/>
        </w:rPr>
      </w:pPr>
    </w:p>
    <w:p w:rsidR="00536B05" w:rsidRDefault="00536B05">
      <w:r w:rsidRPr="005A59AA">
        <w:rPr>
          <w:noProof/>
          <w:lang w:eastAsia="es-ES"/>
        </w:rPr>
        <w:pict>
          <v:shape id="Imagen 49" o:spid="_x0000_i1039" type="#_x0000_t75" style="width:420pt;height:236pt;visibility:visible">
            <v:imagedata r:id="rId18" o:title=""/>
          </v:shape>
        </w:pict>
      </w:r>
    </w:p>
    <w:p w:rsidR="00536B05" w:rsidRDefault="00536B05" w:rsidP="0015081B">
      <w:r>
        <w:t>Ejercicio 15</w:t>
      </w:r>
    </w:p>
    <w:p w:rsidR="00536B05" w:rsidRDefault="00536B05" w:rsidP="0015081B">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52" o:spid="_x0000_i1040" type="#_x0000_t75" style="width:420pt;height:236pt;visibility:visible">
            <v:imagedata r:id="rId19" o:title=""/>
          </v:shape>
        </w:pict>
      </w:r>
    </w:p>
    <w:p w:rsidR="00536B05" w:rsidRDefault="00536B05" w:rsidP="0015081B">
      <w:r>
        <w:t>Ejercicio 16</w:t>
      </w:r>
    </w:p>
    <w:p w:rsidR="00536B05" w:rsidRDefault="00536B05" w:rsidP="0015081B">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IVA soportado es mayor que el repercutido lo que es bueno y malo, bueno porque en nuestra declaracion a hacienda nos van a devolver dinero. Pero es malo ya que para que se de esta situacion hemos tenido que comprar o gastar mas de lo que hemos vendidoo ingresado por lo que la empresa no va bien. Esto es solo de un mes lo que no es indicativo, puede ser que hayas tenido que reabastecernos de materia prima de forma masiva y a partir de ahora podriamos tirar de stock para fabricar, lo que nos generara mas ingresos que gasto, en teoría.</w:t>
      </w:r>
    </w:p>
    <w:p w:rsidR="00536B05" w:rsidRDefault="00536B05">
      <w:pPr>
        <w:rPr>
          <w:rFonts w:ascii="Courier" w:hAnsi="Courier"/>
          <w:sz w:val="20"/>
          <w:szCs w:val="20"/>
        </w:rPr>
      </w:pPr>
      <w:r>
        <w:rPr>
          <w:rFonts w:ascii="Courier" w:hAnsi="Courier"/>
          <w:sz w:val="20"/>
          <w:szCs w:val="20"/>
        </w:rPr>
        <w:br w:type="page"/>
      </w:r>
    </w:p>
    <w:p w:rsidR="00536B05" w:rsidRDefault="00536B05">
      <w:r>
        <w:t>CARMEN SANTA PAU AGRAMUNT</w:t>
      </w:r>
    </w:p>
    <w:p w:rsidR="00536B05" w:rsidRDefault="00536B05" w:rsidP="00EE0D32">
      <w:r>
        <w:t>Ejercicio 11</w:t>
      </w:r>
    </w:p>
    <w:p w:rsidR="00536B05" w:rsidRDefault="00536B05" w:rsidP="00EE0D3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55" o:spid="_x0000_i1041" type="#_x0000_t75" style="width:420pt;height:236pt;visibility:visible">
            <v:imagedata r:id="rId20" o:title=""/>
          </v:shape>
        </w:pict>
      </w:r>
    </w:p>
    <w:p w:rsidR="00536B05" w:rsidRDefault="00536B05" w:rsidP="00EE0D32">
      <w:r>
        <w:t>Ejercicio 12</w:t>
      </w:r>
    </w:p>
    <w:p w:rsidR="00536B05" w:rsidRDefault="00536B05" w:rsidP="00EE0D3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58" o:spid="_x0000_i1042" type="#_x0000_t75" style="width:420pt;height:236pt;visibility:visible">
            <v:imagedata r:id="rId21" o:title=""/>
          </v:shape>
        </w:pict>
      </w:r>
    </w:p>
    <w:p w:rsidR="00536B05" w:rsidRDefault="00536B05" w:rsidP="00EE0D32">
      <w:r>
        <w:t>Ejercicio 13</w:t>
      </w:r>
    </w:p>
    <w:p w:rsidR="00536B05" w:rsidRDefault="00536B05" w:rsidP="00EE0D3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Este acreedor en el priodo 1 del 2021 tiene un saldo deudor pero como llevabamois un saldo acumulado acreedor ha ido restando .Sin embargo el saldo acumulado todavia es acreedor yo le debo .</w:t>
      </w:r>
      <w:r>
        <w:rPr>
          <w:rFonts w:ascii="Courier" w:hAnsi="Courier"/>
          <w:sz w:val="20"/>
          <w:szCs w:val="20"/>
        </w:rPr>
        <w:br/>
        <w:t xml:space="preserve">El volumen de negocios es de 288286€ y me faltan por pagarle segun las partidas abiertas 201433€ sin verificar mucho </w:t>
      </w:r>
    </w:p>
    <w:p w:rsidR="00536B05" w:rsidRDefault="00536B05">
      <w:r w:rsidRPr="005A59AA">
        <w:rPr>
          <w:noProof/>
          <w:lang w:eastAsia="es-ES"/>
        </w:rPr>
        <w:pict>
          <v:shape id="Imagen 61" o:spid="_x0000_i1043" type="#_x0000_t75" style="width:420pt;height:236pt;visibility:visible">
            <v:imagedata r:id="rId22" o:title=""/>
          </v:shape>
        </w:pict>
      </w:r>
    </w:p>
    <w:p w:rsidR="00536B05" w:rsidRDefault="00536B05" w:rsidP="00FB5ED1">
      <w:r>
        <w:t>Ejercicio 14</w:t>
      </w:r>
    </w:p>
    <w:p w:rsidR="00536B05" w:rsidRDefault="00536B05" w:rsidP="00FB5ED1">
      <w:pPr>
        <w:rPr>
          <w:rFonts w:ascii="Courier" w:hAnsi="Courier"/>
          <w:color w:val="FF0000"/>
          <w:sz w:val="20"/>
          <w:szCs w:val="20"/>
        </w:rPr>
      </w:pPr>
      <w:r w:rsidRPr="00D83059">
        <w:rPr>
          <w:rFonts w:ascii="Courier" w:hAnsi="Courier"/>
          <w:color w:val="FF0000"/>
          <w:sz w:val="20"/>
          <w:szCs w:val="20"/>
        </w:rPr>
        <w:t xml:space="preserve">Puntuación: </w:t>
      </w:r>
      <w:r>
        <w:rPr>
          <w:rFonts w:ascii="Courier" w:hAnsi="Courier"/>
          <w:color w:val="FF0000"/>
          <w:sz w:val="20"/>
          <w:szCs w:val="20"/>
        </w:rPr>
        <w:t>no envía el listado , solo la interpretación.</w:t>
      </w:r>
    </w:p>
    <w:p w:rsidR="00536B05" w:rsidRDefault="00536B05" w:rsidP="00FB5ED1">
      <w:pPr>
        <w:rPr>
          <w:rFonts w:ascii="Courier" w:hAnsi="Courier"/>
          <w:color w:val="FF0000"/>
          <w:sz w:val="20"/>
          <w:szCs w:val="20"/>
        </w:rPr>
      </w:pPr>
    </w:p>
    <w:p w:rsidR="00536B05" w:rsidRDefault="00536B05" w:rsidP="00FB5ED1">
      <w:r>
        <w:t>Ejercicio 15</w:t>
      </w:r>
    </w:p>
    <w:p w:rsidR="00536B05" w:rsidRDefault="00536B05" w:rsidP="00FB5ED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64" o:spid="_x0000_i1044" type="#_x0000_t75" style="width:420pt;height:236pt;visibility:visible">
            <v:imagedata r:id="rId23" o:title=""/>
          </v:shape>
        </w:pict>
      </w:r>
    </w:p>
    <w:p w:rsidR="00536B05" w:rsidRDefault="00536B05" w:rsidP="00FB5ED1">
      <w:r>
        <w:t>Ejercicio 16</w:t>
      </w:r>
    </w:p>
    <w:p w:rsidR="00536B05" w:rsidRDefault="00536B05" w:rsidP="00FB5ED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67" o:spid="_x0000_i1045" type="#_x0000_t75" style="width:420pt;height:236pt;visibility:visible">
            <v:imagedata r:id="rId24" o:title=""/>
          </v:shape>
        </w:pict>
      </w:r>
    </w:p>
    <w:p w:rsidR="00536B05" w:rsidRDefault="00536B05">
      <w:r>
        <w:br w:type="page"/>
      </w:r>
    </w:p>
    <w:p w:rsidR="00536B05" w:rsidRDefault="00536B05">
      <w:r>
        <w:t>LORENA LEÓN JIMÉNEZ</w:t>
      </w:r>
    </w:p>
    <w:p w:rsidR="00536B05" w:rsidRDefault="00536B05" w:rsidP="008A3E35">
      <w:r>
        <w:t>Ejercicio 11</w:t>
      </w:r>
    </w:p>
    <w:p w:rsidR="00536B05" w:rsidRDefault="00536B05" w:rsidP="008A3E35">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70" o:spid="_x0000_i1046" type="#_x0000_t75" style="width:420pt;height:236pt;visibility:visible">
            <v:imagedata r:id="rId25" o:title=""/>
          </v:shape>
        </w:pict>
      </w:r>
    </w:p>
    <w:p w:rsidR="00536B05" w:rsidRDefault="00536B05" w:rsidP="006E7A82">
      <w:r>
        <w:t>Ejercicio 12</w:t>
      </w:r>
    </w:p>
    <w:p w:rsidR="00536B05" w:rsidRDefault="00536B05" w:rsidP="006E7A8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sidRPr="005A59AA">
        <w:rPr>
          <w:noProof/>
          <w:lang w:eastAsia="es-ES"/>
        </w:rPr>
        <w:pict>
          <v:shape id="Imagen 73" o:spid="_x0000_i1047" type="#_x0000_t75" style="width:420pt;height:236pt;visibility:visible">
            <v:imagedata r:id="rId26" o:title=""/>
          </v:shape>
        </w:pict>
      </w:r>
    </w:p>
    <w:p w:rsidR="00536B05" w:rsidRDefault="00536B05" w:rsidP="006E7A82">
      <w:r>
        <w:t>Ejercicio 13</w:t>
      </w:r>
    </w:p>
    <w:p w:rsidR="00536B05" w:rsidRDefault="00536B05" w:rsidP="006E7A8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saldo de mi acreedor Alba Suministros Industriales S.L. (Albamali) es un saldo acreedor de 112.423,30 €. Le debo al acreedor de este periodo 1 de 2021: 112.423,30 €.</w:t>
      </w:r>
      <w:r>
        <w:rPr>
          <w:rFonts w:ascii="Courier" w:hAnsi="Courier"/>
          <w:sz w:val="20"/>
          <w:szCs w:val="20"/>
        </w:rPr>
        <w:br/>
      </w:r>
      <w:r>
        <w:rPr>
          <w:rFonts w:ascii="Courier" w:hAnsi="Courier"/>
          <w:sz w:val="20"/>
          <w:szCs w:val="20"/>
        </w:rPr>
        <w:br/>
        <w:t>En el 2020 no hubo ninguna actividad o el saldo se quedó compensado</w:t>
      </w:r>
    </w:p>
    <w:p w:rsidR="00536B05" w:rsidRDefault="00536B05">
      <w:r w:rsidRPr="005A59AA">
        <w:rPr>
          <w:noProof/>
          <w:lang w:eastAsia="es-ES"/>
        </w:rPr>
        <w:pict>
          <v:shape id="Imagen 76" o:spid="_x0000_i1048" type="#_x0000_t75" style="width:420pt;height:236pt;visibility:visible">
            <v:imagedata r:id="rId27" o:title=""/>
          </v:shape>
        </w:pict>
      </w:r>
    </w:p>
    <w:p w:rsidR="00536B05" w:rsidRDefault="00536B05" w:rsidP="006E7A82">
      <w:r>
        <w:t>Ejercicio 14</w:t>
      </w:r>
    </w:p>
    <w:p w:rsidR="00536B05" w:rsidRDefault="00536B05" w:rsidP="006E7A8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saldo de mi deudor Thales Canada (Thalcana) en el periodo 1 de 2021 es de 52.770 euros, es un saldo deudor. El deudor me debe a mi este importe.</w:t>
      </w:r>
      <w:r>
        <w:rPr>
          <w:rFonts w:ascii="Courier" w:hAnsi="Courier"/>
          <w:sz w:val="20"/>
          <w:szCs w:val="20"/>
        </w:rPr>
        <w:br/>
      </w:r>
      <w:r>
        <w:rPr>
          <w:rFonts w:ascii="Courier" w:hAnsi="Courier"/>
          <w:sz w:val="20"/>
          <w:szCs w:val="20"/>
        </w:rPr>
        <w:br/>
        <w:t>En el año 2020 me debe 3.066,66 euros.</w:t>
      </w:r>
      <w:r>
        <w:rPr>
          <w:rFonts w:ascii="Courier" w:hAnsi="Courier"/>
          <w:sz w:val="20"/>
          <w:szCs w:val="20"/>
        </w:rPr>
        <w:br/>
      </w:r>
      <w:r>
        <w:rPr>
          <w:rFonts w:ascii="Courier" w:hAnsi="Courier"/>
          <w:sz w:val="20"/>
          <w:szCs w:val="20"/>
        </w:rPr>
        <w:br/>
        <w:t>Por tanto, el deudor me debe más cantidad en 2021, ha pasado de deberme 3066,66 euros en 2020 a deberme 55836,06 en 2021. Le tendré que exigir que me pague.                                                                                                                                                 </w:t>
      </w:r>
    </w:p>
    <w:p w:rsidR="00536B05" w:rsidRDefault="00536B05" w:rsidP="006E7A82">
      <w:r>
        <w:t>Ejercicio 15</w:t>
      </w:r>
    </w:p>
    <w:p w:rsidR="00536B05" w:rsidRDefault="00536B05" w:rsidP="006E7A8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sidRPr="00346066">
        <w:rPr>
          <w:rFonts w:ascii="Courier" w:hAnsi="Courier"/>
          <w:noProof/>
          <w:sz w:val="20"/>
          <w:szCs w:val="20"/>
          <w:lang w:eastAsia="es-ES"/>
        </w:rPr>
        <w:pict>
          <v:shape id="Imagen 82" o:spid="_x0000_i1049" type="#_x0000_t75" style="width:420pt;height:236pt;visibility:visible">
            <v:imagedata r:id="rId28" o:title=""/>
          </v:shape>
        </w:pict>
      </w:r>
    </w:p>
    <w:p w:rsidR="00536B05" w:rsidRDefault="00536B05" w:rsidP="006E7A82">
      <w:r>
        <w:t>Ejercicio 16</w:t>
      </w:r>
    </w:p>
    <w:p w:rsidR="00536B05" w:rsidRDefault="00536B05" w:rsidP="006E7A82">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saldo del IVA repercutido es de 165.793,01 euros</w:t>
      </w:r>
      <w:r>
        <w:rPr>
          <w:rFonts w:ascii="Courier" w:hAnsi="Courier"/>
          <w:sz w:val="20"/>
          <w:szCs w:val="20"/>
        </w:rPr>
        <w:br/>
        <w:t>El saldo del IVA soportado es de 284.552,52 euros</w:t>
      </w:r>
      <w:r>
        <w:rPr>
          <w:rFonts w:ascii="Courier" w:hAnsi="Courier"/>
          <w:sz w:val="20"/>
          <w:szCs w:val="20"/>
        </w:rPr>
        <w:br/>
        <w:t>Es un saldo deudor: el IVA soportado es mayor que el IVA repercutido. He comprado más de lo que he vendido. Me tiene que devolver Hacienda Pública 118.759,11 euros                                                                                                                                                                 </w:t>
      </w:r>
    </w:p>
    <w:p w:rsidR="00536B05" w:rsidRDefault="00536B05">
      <w:pPr>
        <w:rPr>
          <w:rFonts w:ascii="Courier" w:hAnsi="Courier"/>
          <w:sz w:val="20"/>
          <w:szCs w:val="20"/>
        </w:rPr>
      </w:pPr>
      <w:r>
        <w:rPr>
          <w:rFonts w:ascii="Courier" w:hAnsi="Courier"/>
          <w:sz w:val="20"/>
          <w:szCs w:val="20"/>
        </w:rPr>
        <w:t>En el correo anterior de ejercicio 16 me he confundido al escribir una cifra. Por eso, te lo vuelvo a enviar</w:t>
      </w:r>
      <w:r>
        <w:rPr>
          <w:rFonts w:ascii="Courier" w:hAnsi="Courier"/>
          <w:sz w:val="20"/>
          <w:szCs w:val="20"/>
        </w:rPr>
        <w:br/>
      </w:r>
      <w:r>
        <w:rPr>
          <w:rFonts w:ascii="Courier" w:hAnsi="Courier"/>
          <w:sz w:val="20"/>
          <w:szCs w:val="20"/>
        </w:rPr>
        <w:br/>
        <w:t>El saldo del IVA repercutido es de 165.793,01 euros</w:t>
      </w:r>
      <w:r>
        <w:rPr>
          <w:rFonts w:ascii="Courier" w:hAnsi="Courier"/>
          <w:sz w:val="20"/>
          <w:szCs w:val="20"/>
        </w:rPr>
        <w:br/>
        <w:t>El saldo del IVA soportado es de 284.552,52 euros</w:t>
      </w:r>
      <w:r>
        <w:rPr>
          <w:rFonts w:ascii="Courier" w:hAnsi="Courier"/>
          <w:sz w:val="20"/>
          <w:szCs w:val="20"/>
        </w:rPr>
        <w:br/>
        <w:t>Es un saldo deudor: el IVA soportado es mayor que el IVA repercutido. He comprado más de lo que he vendido. Me tiene que devolver Hacienda Pública 118.759,51 euros                                                                                                                                   </w:t>
      </w:r>
    </w:p>
    <w:p w:rsidR="00536B05" w:rsidRDefault="00536B05">
      <w:pPr>
        <w:rPr>
          <w:rFonts w:ascii="Courier" w:hAnsi="Courier"/>
          <w:sz w:val="20"/>
          <w:szCs w:val="20"/>
        </w:rPr>
      </w:pPr>
      <w:r>
        <w:rPr>
          <w:rFonts w:ascii="Courier" w:hAnsi="Courier"/>
          <w:sz w:val="20"/>
          <w:szCs w:val="20"/>
        </w:rPr>
        <w:br w:type="page"/>
      </w:r>
    </w:p>
    <w:p w:rsidR="00536B05" w:rsidRDefault="00536B05">
      <w:pPr>
        <w:rPr>
          <w:rFonts w:ascii="Courier" w:hAnsi="Courier"/>
          <w:sz w:val="20"/>
          <w:szCs w:val="20"/>
        </w:rPr>
      </w:pPr>
      <w:r>
        <w:rPr>
          <w:rFonts w:ascii="Courier" w:hAnsi="Courier"/>
          <w:sz w:val="20"/>
          <w:szCs w:val="20"/>
        </w:rPr>
        <w:t>NOELIA LEÓN JIMENEZ</w:t>
      </w:r>
    </w:p>
    <w:p w:rsidR="00536B05" w:rsidRDefault="00536B05" w:rsidP="004E46BF">
      <w:r>
        <w:t>Ejercicio 11</w:t>
      </w:r>
    </w:p>
    <w:p w:rsidR="00536B05" w:rsidRDefault="00536B05" w:rsidP="004E46BF">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p>
    <w:p w:rsidR="00536B05" w:rsidRDefault="00536B05">
      <w:pPr>
        <w:rPr>
          <w:rFonts w:ascii="Courier" w:hAnsi="Courier"/>
          <w:sz w:val="20"/>
          <w:szCs w:val="20"/>
        </w:rPr>
      </w:pPr>
    </w:p>
    <w:p w:rsidR="00536B05" w:rsidRDefault="00536B05">
      <w:pPr>
        <w:rPr>
          <w:rFonts w:ascii="Courier" w:hAnsi="Courier"/>
          <w:sz w:val="20"/>
          <w:szCs w:val="20"/>
        </w:rPr>
      </w:pPr>
      <w:r w:rsidRPr="00346066">
        <w:rPr>
          <w:rFonts w:ascii="Courier" w:hAnsi="Courier"/>
          <w:noProof/>
          <w:sz w:val="20"/>
          <w:szCs w:val="20"/>
          <w:lang w:eastAsia="es-ES"/>
        </w:rPr>
        <w:pict>
          <v:shape id="Imagen 85" o:spid="_x0000_i1050" type="#_x0000_t75" style="width:420pt;height:236pt;visibility:visible">
            <v:imagedata r:id="rId29" o:title=""/>
          </v:shape>
        </w:pict>
      </w:r>
    </w:p>
    <w:p w:rsidR="00536B05" w:rsidRDefault="00536B05"/>
    <w:p w:rsidR="00536B05" w:rsidRDefault="00536B05" w:rsidP="004E46BF">
      <w:r>
        <w:t>Ejercicio 12</w:t>
      </w:r>
    </w:p>
    <w:p w:rsidR="00536B05" w:rsidRDefault="00536B05" w:rsidP="004E46BF">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4E46BF">
      <w:pPr>
        <w:rPr>
          <w:rFonts w:ascii="Courier" w:hAnsi="Courier"/>
          <w:sz w:val="20"/>
          <w:szCs w:val="20"/>
        </w:rPr>
      </w:pPr>
      <w:r w:rsidRPr="00346066">
        <w:rPr>
          <w:rFonts w:ascii="Courier" w:hAnsi="Courier"/>
          <w:noProof/>
          <w:sz w:val="20"/>
          <w:szCs w:val="20"/>
          <w:lang w:eastAsia="es-ES"/>
        </w:rPr>
        <w:pict>
          <v:shape id="Imagen 88" o:spid="_x0000_i1051" type="#_x0000_t75" style="width:420pt;height:236pt;visibility:visible">
            <v:imagedata r:id="rId30" o:title=""/>
          </v:shape>
        </w:pict>
      </w:r>
    </w:p>
    <w:p w:rsidR="00536B05" w:rsidRDefault="00536B05" w:rsidP="00817197">
      <w:r>
        <w:t>Ejercicio 13</w:t>
      </w:r>
    </w:p>
    <w:p w:rsidR="00536B05" w:rsidRDefault="00536B05" w:rsidP="0081719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4E46BF">
      <w:pPr>
        <w:rPr>
          <w:rFonts w:ascii="Courier" w:hAnsi="Courier"/>
          <w:sz w:val="20"/>
          <w:szCs w:val="20"/>
        </w:rPr>
      </w:pPr>
      <w:r>
        <w:rPr>
          <w:rFonts w:ascii="Courier" w:hAnsi="Courier"/>
          <w:sz w:val="20"/>
          <w:szCs w:val="20"/>
        </w:rPr>
        <w:t>El saldo de mi acreedor Freudenberg en el periodo 1 es un saldo acreedor de 271.045,50. Le debo este importe a mi acreedor.</w:t>
      </w:r>
      <w:r>
        <w:rPr>
          <w:rFonts w:ascii="Courier" w:hAnsi="Courier"/>
          <w:sz w:val="20"/>
          <w:szCs w:val="20"/>
        </w:rPr>
        <w:br/>
        <w:t>En el año 2020 me debía el acreedor a mi 9918,20.</w:t>
      </w:r>
      <w:r>
        <w:rPr>
          <w:rFonts w:ascii="Courier" w:hAnsi="Courier"/>
          <w:sz w:val="20"/>
          <w:szCs w:val="20"/>
        </w:rPr>
        <w:br/>
        <w:t>Por tanto, en 2021 me he endeudado con el acreedor.Le debería pagar.           </w:t>
      </w:r>
    </w:p>
    <w:p w:rsidR="00536B05" w:rsidRDefault="00536B05" w:rsidP="004E46BF">
      <w:pPr>
        <w:rPr>
          <w:rFonts w:ascii="Courier" w:hAnsi="Courier"/>
          <w:sz w:val="20"/>
          <w:szCs w:val="20"/>
        </w:rPr>
      </w:pPr>
      <w:r w:rsidRPr="00346066">
        <w:rPr>
          <w:rFonts w:ascii="Courier" w:hAnsi="Courier"/>
          <w:noProof/>
          <w:sz w:val="20"/>
          <w:szCs w:val="20"/>
          <w:lang w:eastAsia="es-ES"/>
        </w:rPr>
        <w:pict>
          <v:shape id="Imagen 91" o:spid="_x0000_i1052" type="#_x0000_t75" style="width:420pt;height:236pt;visibility:visible">
            <v:imagedata r:id="rId31" o:title=""/>
          </v:shape>
        </w:pict>
      </w:r>
    </w:p>
    <w:p w:rsidR="00536B05" w:rsidRDefault="00536B05" w:rsidP="00817197">
      <w:r>
        <w:t>Ejercicio 14</w:t>
      </w:r>
    </w:p>
    <w:p w:rsidR="00536B05" w:rsidRDefault="00536B05" w:rsidP="0081719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pPr>
        <w:rPr>
          <w:rFonts w:ascii="Courier" w:hAnsi="Courier"/>
          <w:sz w:val="20"/>
          <w:szCs w:val="20"/>
        </w:rPr>
      </w:pPr>
      <w:r>
        <w:rPr>
          <w:rFonts w:ascii="Courier" w:hAnsi="Courier"/>
          <w:sz w:val="20"/>
          <w:szCs w:val="20"/>
        </w:rPr>
        <w:t>El saldo de mi deudor Nexans Italia spa(Nexita) en el periodo 1 es 16170,es un saldo deudor.El deudor me debe a mi este importe.</w:t>
      </w:r>
      <w:r>
        <w:rPr>
          <w:rFonts w:ascii="Courier" w:hAnsi="Courier"/>
          <w:sz w:val="20"/>
          <w:szCs w:val="20"/>
        </w:rPr>
        <w:br/>
        <w:t>En el año 2020 me debía 34673,90.</w:t>
      </w:r>
      <w:r>
        <w:rPr>
          <w:rFonts w:ascii="Courier" w:hAnsi="Courier"/>
          <w:sz w:val="20"/>
          <w:szCs w:val="20"/>
        </w:rPr>
        <w:br/>
        <w:t>Por tanto, el dudor me debe más cantidad en 2021,ha pasado de deberme 34673,90 en 2020  a deberme 50843,90 en 2021. Le tendré que exigir que me pague.                                                                                                                                                                                                   </w:t>
      </w:r>
    </w:p>
    <w:p w:rsidR="00536B05" w:rsidRDefault="00536B05">
      <w:r w:rsidRPr="005A59AA">
        <w:rPr>
          <w:noProof/>
          <w:lang w:eastAsia="es-ES"/>
        </w:rPr>
        <w:pict>
          <v:shape id="Imagen 94" o:spid="_x0000_i1053" type="#_x0000_t75" style="width:420pt;height:236pt;visibility:visible">
            <v:imagedata r:id="rId32" o:title=""/>
          </v:shape>
        </w:pict>
      </w:r>
    </w:p>
    <w:p w:rsidR="00536B05" w:rsidRDefault="00536B05" w:rsidP="00817197">
      <w:r>
        <w:t>Ejercicio 15</w:t>
      </w:r>
    </w:p>
    <w:p w:rsidR="00536B05" w:rsidRDefault="00536B05" w:rsidP="0081719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r w:rsidRPr="005A59AA">
        <w:rPr>
          <w:noProof/>
          <w:lang w:eastAsia="es-ES"/>
        </w:rPr>
        <w:pict>
          <v:shape id="Imagen 97" o:spid="_x0000_i1054" type="#_x0000_t75" style="width:420pt;height:236pt;visibility:visible">
            <v:imagedata r:id="rId33" o:title=""/>
          </v:shape>
        </w:pict>
      </w:r>
    </w:p>
    <w:p w:rsidR="00536B05" w:rsidRDefault="00536B05" w:rsidP="00817197">
      <w:r>
        <w:t>Ejercicio 16</w:t>
      </w:r>
    </w:p>
    <w:p w:rsidR="00536B05" w:rsidRDefault="00536B05" w:rsidP="00817197">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
        <w:rPr>
          <w:rFonts w:ascii="Courier" w:hAnsi="Courier"/>
          <w:sz w:val="20"/>
          <w:szCs w:val="20"/>
        </w:rPr>
        <w:t>El saldo del IVA repercutido en el periodo 1 del 2021 es 165793,01.</w:t>
      </w:r>
      <w:r>
        <w:rPr>
          <w:rFonts w:ascii="Courier" w:hAnsi="Courier"/>
          <w:sz w:val="20"/>
          <w:szCs w:val="20"/>
        </w:rPr>
        <w:br/>
        <w:t>El saldo del IVA soportado en el periodo 1 de 2021 es 284552,52.</w:t>
      </w:r>
      <w:r>
        <w:rPr>
          <w:rFonts w:ascii="Courier" w:hAnsi="Courier"/>
          <w:sz w:val="20"/>
          <w:szCs w:val="20"/>
        </w:rPr>
        <w:br/>
        <w:t>El saldo es 118759,51.Es un saldo deudor.El IVA soportado es mayor que el IVA repercutido.He comprado más que he vendido.Me tiene que devolver Hacienda Pública 118759,51.</w:t>
      </w:r>
      <w:r>
        <w:rPr>
          <w:rFonts w:ascii="Courier" w:hAnsi="Courier"/>
          <w:sz w:val="20"/>
          <w:szCs w:val="20"/>
        </w:rPr>
        <w:br/>
      </w:r>
      <w:r>
        <w:br w:type="page"/>
      </w:r>
    </w:p>
    <w:p w:rsidR="00536B05" w:rsidRDefault="00536B05" w:rsidP="00817197">
      <w:r>
        <w:t>PATRICIA SANTISTEBAN HERRERIA</w:t>
      </w:r>
    </w:p>
    <w:p w:rsidR="00536B05" w:rsidRDefault="00536B05" w:rsidP="00147F19">
      <w:r>
        <w:t>Ejercicio 11</w:t>
      </w:r>
    </w:p>
    <w:p w:rsidR="00536B05" w:rsidRDefault="00536B05" w:rsidP="00147F19">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r w:rsidRPr="005A59AA">
        <w:rPr>
          <w:noProof/>
          <w:lang w:eastAsia="es-ES"/>
        </w:rPr>
        <w:pict>
          <v:shape id="Imagen 100" o:spid="_x0000_i1055" type="#_x0000_t75" style="width:420pt;height:236pt;visibility:visible">
            <v:imagedata r:id="rId34" o:title=""/>
          </v:shape>
        </w:pict>
      </w:r>
    </w:p>
    <w:p w:rsidR="00536B05" w:rsidRDefault="00536B05" w:rsidP="001C77E1">
      <w:r>
        <w:t>Ejercicio 12</w:t>
      </w:r>
    </w:p>
    <w:p w:rsidR="00536B05" w:rsidRDefault="00536B05" w:rsidP="001C77E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r w:rsidRPr="005A59AA">
        <w:rPr>
          <w:noProof/>
          <w:lang w:eastAsia="es-ES"/>
        </w:rPr>
        <w:pict>
          <v:shape id="Imagen 103" o:spid="_x0000_i1056" type="#_x0000_t75" style="width:420pt;height:236pt;visibility:visible">
            <v:imagedata r:id="rId35" o:title=""/>
          </v:shape>
        </w:pict>
      </w:r>
    </w:p>
    <w:p w:rsidR="00536B05" w:rsidRDefault="00536B05" w:rsidP="001C77E1">
      <w:r>
        <w:t>Ejercicio 13</w:t>
      </w:r>
    </w:p>
    <w:p w:rsidR="00536B05" w:rsidRDefault="00536B05" w:rsidP="001C77E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pPr>
        <w:rPr>
          <w:rFonts w:ascii="Courier" w:hAnsi="Courier"/>
          <w:sz w:val="20"/>
          <w:szCs w:val="20"/>
        </w:rPr>
      </w:pPr>
      <w:r>
        <w:rPr>
          <w:rFonts w:ascii="Courier" w:hAnsi="Courier"/>
          <w:sz w:val="20"/>
          <w:szCs w:val="20"/>
        </w:rPr>
        <w:t>ALCATEL (CUENTA DE ACREEDOR 10002324)</w:t>
      </w:r>
      <w:r>
        <w:rPr>
          <w:rFonts w:ascii="Courier" w:hAnsi="Courier"/>
          <w:sz w:val="20"/>
          <w:szCs w:val="20"/>
        </w:rPr>
        <w:br/>
        <w:t>EL SALDO ES CERO, HA ENTRADO EN LA CUENTA TANTO COMO HA SALIDO PERO HABIA UN SALDO ACUMULADO DEL PERIODO ANTERIOR ACREEEDOR, LE DEBIA DINERO.</w:t>
      </w:r>
      <w:r>
        <w:rPr>
          <w:rFonts w:ascii="Courier" w:hAnsi="Courier"/>
          <w:sz w:val="20"/>
          <w:szCs w:val="20"/>
        </w:rPr>
        <w:br/>
        <w:t>                       </w:t>
      </w:r>
    </w:p>
    <w:p w:rsidR="00536B05" w:rsidRDefault="00536B05" w:rsidP="00817197">
      <w:r w:rsidRPr="005A59AA">
        <w:rPr>
          <w:noProof/>
          <w:lang w:eastAsia="es-ES"/>
        </w:rPr>
        <w:pict>
          <v:shape id="Imagen 106" o:spid="_x0000_i1057" type="#_x0000_t75" style="width:420pt;height:236pt;visibility:visible">
            <v:imagedata r:id="rId36" o:title=""/>
          </v:shape>
        </w:pict>
      </w:r>
    </w:p>
    <w:p w:rsidR="00536B05" w:rsidRDefault="00536B05" w:rsidP="001C77E1">
      <w:r>
        <w:t>Ejercicio 14</w:t>
      </w:r>
    </w:p>
    <w:p w:rsidR="00536B05" w:rsidRDefault="00536B05" w:rsidP="001C77E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pPr>
        <w:rPr>
          <w:rFonts w:ascii="Courier" w:hAnsi="Courier"/>
          <w:sz w:val="20"/>
          <w:szCs w:val="20"/>
        </w:rPr>
      </w:pPr>
      <w:r>
        <w:rPr>
          <w:rFonts w:ascii="Courier" w:hAnsi="Courier"/>
          <w:sz w:val="20"/>
          <w:szCs w:val="20"/>
        </w:rPr>
        <w:t>MONTAJES ELECTRICOS CAGIGAS SL</w:t>
      </w:r>
      <w:r>
        <w:rPr>
          <w:rFonts w:ascii="Courier" w:hAnsi="Courier"/>
          <w:sz w:val="20"/>
          <w:szCs w:val="20"/>
        </w:rPr>
        <w:br/>
        <w:t>SALDO DEUDOR, ME DEBE DINERO. HE REGISTRADO MAS FACTURAS AL CLIENTE DE LAS QUE ME HA PAGADO. LE COBRO POCO AUNQUE LE FACTURA MUCHO. NO ES UN IMPORTE ELEVADO PERO TAMBIEN TENIA SALDO DEUDOR DEL AÑO ANTERIOR, DESDE MITAD DE AÑO (2020)                                                                                                      </w:t>
      </w:r>
    </w:p>
    <w:p w:rsidR="00536B05" w:rsidRDefault="00536B05" w:rsidP="00817197">
      <w:r w:rsidRPr="005A59AA">
        <w:rPr>
          <w:noProof/>
          <w:lang w:eastAsia="es-ES"/>
        </w:rPr>
        <w:pict>
          <v:shape id="Imagen 109" o:spid="_x0000_i1058" type="#_x0000_t75" style="width:420pt;height:236pt;visibility:visible">
            <v:imagedata r:id="rId37" o:title=""/>
          </v:shape>
        </w:pict>
      </w:r>
    </w:p>
    <w:p w:rsidR="00536B05" w:rsidRDefault="00536B05" w:rsidP="001C77E1">
      <w:r>
        <w:t>Ejercicio 15</w:t>
      </w:r>
    </w:p>
    <w:p w:rsidR="00536B05" w:rsidRDefault="00536B05" w:rsidP="001C77E1">
      <w:pPr>
        <w:rPr>
          <w:rFonts w:ascii="Courier" w:hAnsi="Courier"/>
          <w:color w:val="FF0000"/>
          <w:sz w:val="20"/>
          <w:szCs w:val="20"/>
        </w:rPr>
      </w:pPr>
      <w:r w:rsidRPr="00D83059">
        <w:rPr>
          <w:rFonts w:ascii="Courier" w:hAnsi="Courier"/>
          <w:color w:val="FF0000"/>
          <w:sz w:val="20"/>
          <w:szCs w:val="20"/>
        </w:rPr>
        <w:t>Puntuación: está perfecto, envía de forma adecuada la solución solicitada</w:t>
      </w:r>
    </w:p>
    <w:p w:rsidR="00536B05" w:rsidRDefault="00536B05" w:rsidP="00817197">
      <w:r w:rsidRPr="005A59AA">
        <w:rPr>
          <w:noProof/>
          <w:lang w:eastAsia="es-ES"/>
        </w:rPr>
        <w:pict>
          <v:shape id="Imagen 112" o:spid="_x0000_i1059" type="#_x0000_t75" style="width:420pt;height:236pt;visibility:visible">
            <v:imagedata r:id="rId38" o:title=""/>
          </v:shape>
        </w:pict>
      </w:r>
    </w:p>
    <w:p w:rsidR="00536B05" w:rsidRDefault="00536B05" w:rsidP="001C77E1">
      <w:r>
        <w:t>Ejercicio 16</w:t>
      </w:r>
    </w:p>
    <w:p w:rsidR="00536B05" w:rsidRDefault="00536B05" w:rsidP="001C77E1">
      <w:pPr>
        <w:rPr>
          <w:rFonts w:ascii="Courier" w:hAnsi="Courier"/>
          <w:color w:val="FF0000"/>
          <w:sz w:val="20"/>
          <w:szCs w:val="20"/>
        </w:rPr>
      </w:pPr>
      <w:r w:rsidRPr="00D83059">
        <w:rPr>
          <w:rFonts w:ascii="Courier" w:hAnsi="Courier"/>
          <w:color w:val="FF0000"/>
          <w:sz w:val="20"/>
          <w:szCs w:val="20"/>
        </w:rPr>
        <w:t xml:space="preserve">Puntuación: </w:t>
      </w:r>
      <w:r>
        <w:rPr>
          <w:rFonts w:ascii="Courier" w:hAnsi="Courier"/>
          <w:color w:val="FF0000"/>
          <w:sz w:val="20"/>
          <w:szCs w:val="20"/>
        </w:rPr>
        <w:t xml:space="preserve">NO ES CORRECTO </w:t>
      </w:r>
      <w:r w:rsidRPr="00D83059">
        <w:rPr>
          <w:rFonts w:ascii="Courier" w:hAnsi="Courier"/>
          <w:color w:val="FF0000"/>
          <w:sz w:val="20"/>
          <w:szCs w:val="20"/>
        </w:rPr>
        <w:t xml:space="preserve">, </w:t>
      </w:r>
      <w:r>
        <w:rPr>
          <w:rFonts w:ascii="Courier" w:hAnsi="Courier"/>
          <w:color w:val="FF0000"/>
          <w:sz w:val="20"/>
          <w:szCs w:val="20"/>
        </w:rPr>
        <w:t>la interpretación del saldo de la cuenta del IVA no es correcta.</w:t>
      </w:r>
    </w:p>
    <w:p w:rsidR="00536B05" w:rsidRDefault="00536B05" w:rsidP="001C77E1">
      <w:pPr>
        <w:rPr>
          <w:rFonts w:ascii="Courier" w:hAnsi="Courier"/>
          <w:sz w:val="20"/>
          <w:szCs w:val="20"/>
        </w:rPr>
      </w:pPr>
      <w:r>
        <w:rPr>
          <w:rFonts w:ascii="Courier" w:hAnsi="Courier"/>
          <w:sz w:val="20"/>
          <w:szCs w:val="20"/>
        </w:rPr>
        <w:t xml:space="preserve">ESTE LISTADO NO CALCULA LA DIFERENCIA ENTRE EL DEBE Y EL HABER POR LO QUE NO REFLEJA EL DATO DEL SALDO PERO ES EL LISTADO QUE MAS ME GUSTA POR QUE ES EL QUE MEJOR DEJA FILTRAR TANTO AÑO, PERIODO, INDICAR LAS CUENTAS SOBRE LAS QUE QUIERES EL INFORME Y VISUALMENTE CREO QUE FACILITARIA LA TAREA A REALIZAR. </w:t>
      </w:r>
      <w:r>
        <w:rPr>
          <w:rFonts w:ascii="Courier" w:hAnsi="Courier"/>
          <w:sz w:val="20"/>
          <w:szCs w:val="20"/>
        </w:rPr>
        <w:br/>
        <w:t>CONSULTANDO LA TRANSACCION DE VISUALIZACION DE SALDOS DE LA CUENTA DE HP IVA REPERCUTIDO COMPRUEBO QUE EL SALDO ES ACREEDOR 165793.01. LE DEBO A HACIENDA, NO ESTOY PAGANDO EL IVA QUE REPERCUTO EN MIS CLIENTES. REALMENTE LA CANTIDAD NO ES MUY ELEVADA PEROSE ARRASTRA DE PERIODOS ANTERIORES.</w:t>
      </w:r>
      <w:r>
        <w:rPr>
          <w:rFonts w:ascii="Courier" w:hAnsi="Courier"/>
          <w:sz w:val="20"/>
          <w:szCs w:val="20"/>
        </w:rPr>
        <w:br/>
        <w:t>                                                                                                                                                                     </w:t>
      </w:r>
      <w:r w:rsidRPr="00346066">
        <w:rPr>
          <w:rFonts w:ascii="Courier" w:hAnsi="Courier"/>
          <w:noProof/>
          <w:sz w:val="20"/>
          <w:szCs w:val="20"/>
          <w:lang w:eastAsia="es-ES"/>
        </w:rPr>
        <w:pict>
          <v:shape id="Imagen 121" o:spid="_x0000_i1060" type="#_x0000_t75" style="width:420pt;height:236pt;visibility:visible">
            <v:imagedata r:id="rId39" o:title=""/>
          </v:shape>
        </w:pict>
      </w:r>
    </w:p>
    <w:p w:rsidR="00536B05" w:rsidRDefault="00536B05" w:rsidP="001C77E1">
      <w:pPr>
        <w:rPr>
          <w:rFonts w:ascii="Courier" w:hAnsi="Courier"/>
          <w:color w:val="FF0000"/>
          <w:sz w:val="20"/>
          <w:szCs w:val="20"/>
        </w:rPr>
      </w:pPr>
      <w:r w:rsidRPr="00346066">
        <w:rPr>
          <w:rFonts w:ascii="Courier" w:hAnsi="Courier"/>
          <w:noProof/>
          <w:color w:val="FF0000"/>
          <w:sz w:val="20"/>
          <w:szCs w:val="20"/>
          <w:lang w:eastAsia="es-ES"/>
        </w:rPr>
        <w:pict>
          <v:shape id="Imagen 124" o:spid="_x0000_i1061" type="#_x0000_t75" style="width:420pt;height:236pt;visibility:visible">
            <v:imagedata r:id="rId40" o:title=""/>
          </v:shape>
        </w:pict>
      </w:r>
    </w:p>
    <w:p w:rsidR="00536B05" w:rsidRPr="00D83059" w:rsidRDefault="00536B05" w:rsidP="00817197">
      <w:r w:rsidRPr="005A59AA">
        <w:rPr>
          <w:noProof/>
          <w:lang w:eastAsia="es-ES"/>
        </w:rPr>
        <w:pict>
          <v:shape id="Imagen 118" o:spid="_x0000_i1062" type="#_x0000_t75" style="width:420pt;height:236pt;visibility:visible">
            <v:imagedata r:id="rId41" o:title=""/>
          </v:shape>
        </w:pict>
      </w:r>
    </w:p>
    <w:sectPr w:rsidR="00536B05" w:rsidRPr="00D83059" w:rsidSect="006C1FDF">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4000509000000000000"/>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43C19"/>
    <w:rsid w:val="00020A74"/>
    <w:rsid w:val="00147F19"/>
    <w:rsid w:val="0015081B"/>
    <w:rsid w:val="00156567"/>
    <w:rsid w:val="0018183F"/>
    <w:rsid w:val="001C77E1"/>
    <w:rsid w:val="003049E7"/>
    <w:rsid w:val="00346066"/>
    <w:rsid w:val="004501A1"/>
    <w:rsid w:val="004D0270"/>
    <w:rsid w:val="004E46BF"/>
    <w:rsid w:val="00536B05"/>
    <w:rsid w:val="00541EDF"/>
    <w:rsid w:val="005A59AA"/>
    <w:rsid w:val="006B0479"/>
    <w:rsid w:val="006C1FDF"/>
    <w:rsid w:val="006E7A82"/>
    <w:rsid w:val="006F0AFE"/>
    <w:rsid w:val="0080351C"/>
    <w:rsid w:val="00817197"/>
    <w:rsid w:val="008A3E35"/>
    <w:rsid w:val="008F131A"/>
    <w:rsid w:val="00943C19"/>
    <w:rsid w:val="00B53388"/>
    <w:rsid w:val="00BC3DBD"/>
    <w:rsid w:val="00C40E64"/>
    <w:rsid w:val="00D83059"/>
    <w:rsid w:val="00DB3E72"/>
    <w:rsid w:val="00EE0D32"/>
    <w:rsid w:val="00EF2643"/>
    <w:rsid w:val="00F51E3C"/>
    <w:rsid w:val="00F81120"/>
    <w:rsid w:val="00FB5ED1"/>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1FDF"/>
    <w:pPr>
      <w:spacing w:after="200" w:line="276" w:lineRule="auto"/>
    </w:pPr>
    <w:rPr>
      <w:lang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4D0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D02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1531917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27</Pages>
  <Words>2065</Words>
  <Characters>11358</Characters>
  <Application>Microsoft Office Outlook</Application>
  <DocSecurity>0</DocSecurity>
  <Lines>0</Lines>
  <Paragraphs>0</Paragraphs>
  <ScaleCrop>false</ScaleCrop>
  <Company>Hewlett-Packard</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ANDER IPIÑA</dc:title>
  <dc:subject/>
  <dc:creator>Iván</dc:creator>
  <cp:keywords/>
  <dc:description/>
  <cp:lastModifiedBy>MGG</cp:lastModifiedBy>
  <cp:revision>2</cp:revision>
  <dcterms:created xsi:type="dcterms:W3CDTF">2021-11-04T12:03:00Z</dcterms:created>
  <dcterms:modified xsi:type="dcterms:W3CDTF">2021-11-04T12:03:00Z</dcterms:modified>
</cp:coreProperties>
</file>